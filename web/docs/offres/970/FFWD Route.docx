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E6E" w:rsidRDefault="00DF1572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6520180</wp:posOffset>
                </wp:positionH>
                <wp:positionV relativeFrom="paragraph">
                  <wp:posOffset>3224530</wp:posOffset>
                </wp:positionV>
                <wp:extent cx="428625" cy="209550"/>
                <wp:effectExtent l="19050" t="19050" r="28575" b="38100"/>
                <wp:wrapNone/>
                <wp:docPr id="5" name="Rechte verbindingslij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09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5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.4pt,253.9pt" to="547.15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" strokecolor="#0070c0" strokeweight="4.5pt"/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3938905</wp:posOffset>
                </wp:positionH>
                <wp:positionV relativeFrom="paragraph">
                  <wp:posOffset>1205230</wp:posOffset>
                </wp:positionV>
                <wp:extent cx="1485900" cy="1581150"/>
                <wp:effectExtent l="19050" t="19050" r="38100" b="38100"/>
                <wp:wrapNone/>
                <wp:docPr id="3" name="Rechte verbindingslij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5811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94.9pt" to="427.15pt,2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" strokecolor="red" strokeweight="4.5pt"/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624205</wp:posOffset>
                </wp:positionV>
                <wp:extent cx="152400" cy="581025"/>
                <wp:effectExtent l="19050" t="0" r="38100" b="28575"/>
                <wp:wrapNone/>
                <wp:docPr id="2" name="Rechte verbindingslij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810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5pt,49.15pt" to="310.1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" strokecolor="red" strokeweight="4.5pt"/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24C3179B" wp14:editId="6B6D536C">
            <wp:extent cx="8724900" cy="3552653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056" t="30295" r="8102" b="9705"/>
                    <a:stretch/>
                  </pic:blipFill>
                  <pic:spPr bwMode="auto">
                    <a:xfrm>
                      <a:off x="0" y="0"/>
                      <a:ext cx="8725285" cy="355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572" w:rsidRDefault="00DF1572"/>
    <w:p w:rsidR="00DF1572" w:rsidRDefault="00DF1572">
      <w:r>
        <w:t>Leveren kan op 2 manieren:</w:t>
      </w:r>
    </w:p>
    <w:p w:rsidR="00DF1572" w:rsidRDefault="00DF1572">
      <w:r w:rsidRPr="00DF1572">
        <w:rPr>
          <w:b/>
        </w:rPr>
        <w:t>Punt A</w:t>
      </w:r>
      <w:r>
        <w:t>: Ingang van het Kasteel: Is. Van Beverenstraat 5</w:t>
      </w:r>
      <w:r>
        <w:br/>
        <w:t>Hier kunnen</w:t>
      </w:r>
      <w:r w:rsidR="009D5F47">
        <w:t xml:space="preserve"> jullie tot aan de poort rijden en</w:t>
      </w:r>
      <w:r>
        <w:t xml:space="preserve"> lossen </w:t>
      </w:r>
      <w:r w:rsidR="009D5F47">
        <w:t>is dan ongeveer 100 tal meter tot aan het kasteel</w:t>
      </w:r>
      <w:r>
        <w:br/>
      </w:r>
    </w:p>
    <w:p w:rsidR="00DF1572" w:rsidRDefault="00DF1572">
      <w:r w:rsidRPr="00DF1572">
        <w:rPr>
          <w:b/>
        </w:rPr>
        <w:t>Punt B:</w:t>
      </w:r>
      <w:r>
        <w:t xml:space="preserve"> Achterkant van het Kasteel: groenstraat ter hoogte van nummer 41 (private weg-rood)</w:t>
      </w:r>
      <w:r>
        <w:br/>
        <w:t xml:space="preserve">hier kunnen jullie tot naast het kasteel rijden, lossen </w:t>
      </w:r>
      <w:r w:rsidR="009D5F47">
        <w:t xml:space="preserve">zo goed als rechtstreeks in de zaal </w:t>
      </w:r>
      <w:r w:rsidR="009D5F47">
        <w:sym w:font="Wingdings" w:char="F04A"/>
      </w:r>
      <w:bookmarkStart w:id="0" w:name="_GoBack"/>
      <w:bookmarkEnd w:id="0"/>
    </w:p>
    <w:sectPr w:rsidR="00DF1572" w:rsidSect="00DF157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572"/>
    <w:rsid w:val="00394E6E"/>
    <w:rsid w:val="0075057D"/>
    <w:rsid w:val="00756454"/>
    <w:rsid w:val="009C7D10"/>
    <w:rsid w:val="009D5F47"/>
    <w:rsid w:val="00DF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F1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F15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F1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F1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829701EF</Template>
  <TotalTime>28</TotalTime>
  <Pages>1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Desknet</Company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Lombaert</dc:creator>
  <cp:lastModifiedBy>Joyce Lombaert</cp:lastModifiedBy>
  <cp:revision>2</cp:revision>
  <cp:lastPrinted>2011-12-01T12:26:00Z</cp:lastPrinted>
  <dcterms:created xsi:type="dcterms:W3CDTF">2011-12-01T12:15:00Z</dcterms:created>
  <dcterms:modified xsi:type="dcterms:W3CDTF">2011-12-01T12:43:00Z</dcterms:modified>
</cp:coreProperties>
</file>